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C9FDBD" w14:textId="77777777" w:rsidR="00D077E9" w:rsidRDefault="00AB02A7" w:rsidP="00D70D02"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838C94A" wp14:editId="358F0306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angle 3" descr="rectangle blanc pour le texte sur la couvertur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0A341" id="Rectangle 3" o:spid="_x0000_s1026" alt="rectangle blanc pour le texte sur la couverture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yU0zFLQCAAC+&#10;BQAADgAAAAAAAAAAAAAAAAAuAgAAZHJzL2Uyb0RvYy54bWxQSwECLQAUAAYACAAAACEAqUTT0uAA&#10;AAAMAQAADwAAAAAAAAAAAAAAAAAOBQAAZHJzL2Rvd25yZXYueG1sUEsFBgAAAAAEAAQA8wAAABsG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val="en-US" w:eastAsia="zh-CN"/>
        </w:rPr>
        <w:drawing>
          <wp:anchor distT="0" distB="0" distL="114300" distR="114300" simplePos="0" relativeHeight="251658240" behindDoc="1" locked="0" layoutInCell="1" allowOverlap="1" wp14:anchorId="4A73C509" wp14:editId="565ACB87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 1" descr="affichage des rues avec les bâtiments de la ville, le marché et les r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0850C921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20181919" w14:textId="77777777" w:rsidR="00D077E9" w:rsidRDefault="00D077E9" w:rsidP="00AB02A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743ECB0A" wp14:editId="28002609">
                      <wp:extent cx="3528695" cy="1828800"/>
                      <wp:effectExtent l="0" t="0" r="0" b="0"/>
                      <wp:docPr id="8" name="Zone de texte 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3279B1" w14:textId="58F4D491" w:rsidR="00D077E9" w:rsidRPr="00D86945" w:rsidRDefault="00D15D87" w:rsidP="00D077E9">
                                  <w:pPr>
                                    <w:pStyle w:val="Titre"/>
                                    <w:spacing w:after="0"/>
                                  </w:pPr>
                                  <w:r>
                                    <w:rPr>
                                      <w:lang w:bidi="fr-FR"/>
                                    </w:rPr>
                                    <w:t>Gestion de projets sur 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743ECB0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 8" o:spid="_x0000_s1026" type="#_x0000_t202" style="width:277.85pt;height:2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" filled="f" stroked="f" strokeweight=".5pt">
                      <v:textbox>
                        <w:txbxContent>
                          <w:p w14:paraId="773279B1" w14:textId="58F4D491" w:rsidR="00D077E9" w:rsidRPr="00D86945" w:rsidRDefault="00D15D87" w:rsidP="00D077E9">
                            <w:pPr>
                              <w:pStyle w:val="Titre"/>
                              <w:spacing w:after="0"/>
                            </w:pPr>
                            <w:r>
                              <w:rPr>
                                <w:lang w:bidi="fr-FR"/>
                              </w:rPr>
                              <w:t>Gestion de projets sur GitHub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7879AF7" w14:textId="77777777" w:rsidR="00D077E9" w:rsidRDefault="00D077E9" w:rsidP="00AB02A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28BFF439" wp14:editId="6708F716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F274D33" id="Connecteur droit 5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3TPXx+8BAAApBAAADgAAAAAAAAAAAAAAAAAuAgAAZHJzL2Uyb0RvYy54bWxQ&#10;SwECLQAUAAYACAAAACEA7s9BdtYAAAACAQAADwAAAAAAAAAAAAAAAABJBAAAZHJzL2Rvd25yZXYu&#10;eG1sUEsFBgAAAAAEAAQA8wAAAEw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2CCBDE9" w14:textId="77777777" w:rsidTr="00270C80">
        <w:trPr>
          <w:trHeight w:val="7305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E40B0D6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22ECC9FE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id w:val="1080870105"/>
              <w:placeholder>
                <w:docPart w:val="F1A3388C120544BC82A26C28623D212D"/>
              </w:placeholder>
              <w15:appearance w15:val="hidden"/>
            </w:sdtPr>
            <w:sdtEndPr/>
            <w:sdtContent>
              <w:p w14:paraId="739E6803" w14:textId="4F6CA802" w:rsidR="00D077E9" w:rsidRDefault="00532541" w:rsidP="00AB02A7">
                <w:r>
                  <w:rPr>
                    <w:rStyle w:val="Sous-titreCar"/>
                    <w:b w:val="0"/>
                    <w:lang w:bidi="fr-FR"/>
                  </w:rPr>
                  <w:fldChar w:fldCharType="begin"/>
                </w:r>
                <w:r>
                  <w:rPr>
                    <w:rStyle w:val="Sous-titreCar"/>
                    <w:b w:val="0"/>
                    <w:lang w:bidi="fr-FR"/>
                  </w:rPr>
                  <w:instrText xml:space="preserve"> DATE  \@ "d MMMM"  \* MERGEFORMAT </w:instrText>
                </w:r>
                <w:r>
                  <w:rPr>
                    <w:rStyle w:val="Sous-titreCar"/>
                    <w:b w:val="0"/>
                    <w:lang w:bidi="fr-FR"/>
                  </w:rPr>
                  <w:fldChar w:fldCharType="separate"/>
                </w:r>
                <w:r w:rsidR="009913C8">
                  <w:rPr>
                    <w:rStyle w:val="Sous-titreCar"/>
                    <w:b w:val="0"/>
                    <w:noProof/>
                    <w:lang w:bidi="fr-FR"/>
                  </w:rPr>
                  <w:t>23 juin</w:t>
                </w:r>
                <w:r>
                  <w:rPr>
                    <w:rStyle w:val="Sous-titreCar"/>
                    <w:b w:val="0"/>
                    <w:lang w:bidi="fr-FR"/>
                  </w:rPr>
                  <w:fldChar w:fldCharType="end"/>
                </w:r>
              </w:p>
            </w:sdtContent>
          </w:sdt>
          <w:p w14:paraId="1F092929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5DFBF2AA" wp14:editId="25993E46">
                      <wp:extent cx="1493949" cy="0"/>
                      <wp:effectExtent l="0" t="19050" r="30480" b="19050"/>
                      <wp:docPr id="6" name="Connecteur droit 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D80EDA9" id="Connecteur droit 6" o:spid="_x0000_s1026" alt="séparateur de texte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3D7CDD4A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7A424016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5AA194E3" w14:textId="6FE7DF0C" w:rsidR="00D077E9" w:rsidRDefault="001C764A" w:rsidP="00AB02A7">
            <w:sdt>
              <w:sdtPr>
                <w:id w:val="-1740469667"/>
                <w:placeholder>
                  <w:docPart w:val="58D7E68782D0417CBE80C17023FE854B"/>
                </w:placeholder>
                <w15:appearance w15:val="hidden"/>
              </w:sdtPr>
              <w:sdtEndPr/>
              <w:sdtContent>
                <w:r w:rsidR="00D15D87">
                  <w:t>C</w:t>
                </w:r>
                <w:r w:rsidR="00A026FF">
                  <w:t>oncepteur Développeur d’Application</w:t>
                </w:r>
              </w:sdtContent>
            </w:sdt>
          </w:p>
          <w:p w14:paraId="03D99CEA" w14:textId="19FC2E34" w:rsidR="00D077E9" w:rsidRDefault="00D077E9" w:rsidP="00AB02A7">
            <w:r w:rsidRPr="00B231E5">
              <w:rPr>
                <w:lang w:bidi="fr-FR"/>
              </w:rPr>
              <w:t xml:space="preserve">Créé par : </w:t>
            </w:r>
            <w:sdt>
              <w:sdtPr>
                <w:alias w:val="Votre nom"/>
                <w:tag w:val="Votre nom"/>
                <w:id w:val="-180584491"/>
                <w:placeholder>
                  <w:docPart w:val="28C26EB7604047518836121CC10FEF5D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D15D87">
                  <w:t>Jonathan JEANNIARD</w:t>
                </w:r>
                <w:r w:rsidR="00D15D87">
                  <w:br/>
                  <w:t>Contributeurs : Aurélien BOUDIER</w:t>
                </w:r>
              </w:sdtContent>
            </w:sdt>
          </w:p>
          <w:p w14:paraId="4E656552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710DC886" w14:textId="438BB031" w:rsidR="00D077E9" w:rsidRDefault="00AB02A7">
      <w:pPr>
        <w:spacing w:after="200"/>
      </w:pPr>
      <w:r>
        <w:rPr>
          <w:noProof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914C96A" wp14:editId="60F328C2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angle 2" descr="rectangle coloré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8D6FD" id="Rectangle 2" o:spid="_x0000_s1026" alt="rectangle coloré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LhMNASmAgAAp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lang w:bidi="fr-FR"/>
        </w:rPr>
        <w:br w:type="page"/>
      </w:r>
    </w:p>
    <w:p w14:paraId="0D040599" w14:textId="14E19529" w:rsidR="00FF7208" w:rsidRDefault="00FF7208" w:rsidP="00FF7208">
      <w:pPr>
        <w:pStyle w:val="Paragraphedeliste"/>
        <w:numPr>
          <w:ilvl w:val="0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 w:rsidRPr="00FF7208">
        <w:rPr>
          <w:rStyle w:val="normaltextrun"/>
          <w:rFonts w:ascii="Calibri" w:eastAsiaTheme="majorEastAsia" w:hAnsi="Calibri" w:cs="Calibri"/>
          <w:sz w:val="22"/>
        </w:rPr>
        <w:lastRenderedPageBreak/>
        <w:t>Création d’un repository sur GitHub</w:t>
      </w:r>
    </w:p>
    <w:p w14:paraId="2D23F4CD" w14:textId="2BA332FE" w:rsidR="006670B3" w:rsidRDefault="006670B3" w:rsidP="006670B3">
      <w:pPr>
        <w:rPr>
          <w:rStyle w:val="normaltextrun"/>
          <w:rFonts w:ascii="Calibri" w:eastAsiaTheme="majorEastAsia" w:hAnsi="Calibri" w:cs="Calibri"/>
          <w:sz w:val="22"/>
        </w:rPr>
      </w:pPr>
    </w:p>
    <w:p w14:paraId="2EE80F2B" w14:textId="24F454DF" w:rsidR="006670B3" w:rsidRPr="006670B3" w:rsidRDefault="006670B3" w:rsidP="006670B3">
      <w:pPr>
        <w:rPr>
          <w:rStyle w:val="normaltextrun"/>
          <w:rFonts w:ascii="Calibri" w:eastAsiaTheme="majorEastAsia" w:hAnsi="Calibri" w:cs="Calibri"/>
          <w:sz w:val="22"/>
        </w:rPr>
      </w:pPr>
      <w:r>
        <w:rPr>
          <w:rFonts w:ascii="Calibri" w:eastAsiaTheme="majorEastAsia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1ED2C4" wp14:editId="3B6AFAA0">
                <wp:simplePos x="0" y="0"/>
                <wp:positionH relativeFrom="column">
                  <wp:posOffset>5558790</wp:posOffset>
                </wp:positionH>
                <wp:positionV relativeFrom="paragraph">
                  <wp:posOffset>480060</wp:posOffset>
                </wp:positionV>
                <wp:extent cx="733425" cy="352425"/>
                <wp:effectExtent l="0" t="0" r="28575" b="28575"/>
                <wp:wrapNone/>
                <wp:docPr id="15" name="Rectangle : coins arrondi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6031C" id="Rectangle : coins arrondis 15" o:spid="_x0000_s1026" style="position:absolute;margin-left:437.7pt;margin-top:37.8pt;width:57.7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" filled="f" strokecolor="red" strokeweight="2pt"/>
            </w:pict>
          </mc:Fallback>
        </mc:AlternateContent>
      </w:r>
      <w:r w:rsidRPr="006670B3">
        <w:rPr>
          <w:rStyle w:val="normaltextrun"/>
          <w:rFonts w:ascii="Calibri" w:eastAsiaTheme="majorEastAsia" w:hAnsi="Calibri" w:cs="Calibri"/>
          <w:sz w:val="22"/>
        </w:rPr>
        <w:drawing>
          <wp:inline distT="0" distB="0" distL="0" distR="0" wp14:anchorId="0AB5A776" wp14:editId="7BBB1F23">
            <wp:extent cx="6371590" cy="864870"/>
            <wp:effectExtent l="19050" t="19050" r="10160" b="1143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864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331DD5" w14:textId="2B753B9E" w:rsidR="00D428BA" w:rsidRDefault="00D428BA" w:rsidP="00D428BA">
      <w:pPr>
        <w:pStyle w:val="Paragraphedeliste"/>
        <w:ind w:left="360"/>
        <w:rPr>
          <w:rStyle w:val="normaltextrun"/>
          <w:rFonts w:ascii="Calibri" w:eastAsiaTheme="majorEastAsia" w:hAnsi="Calibri" w:cs="Calibri"/>
          <w:sz w:val="22"/>
        </w:rPr>
      </w:pPr>
    </w:p>
    <w:p w14:paraId="4B7CE933" w14:textId="77777777" w:rsidR="00FE43D9" w:rsidRDefault="00FE43D9" w:rsidP="00D428BA">
      <w:pPr>
        <w:pStyle w:val="Paragraphedeliste"/>
        <w:ind w:left="360"/>
        <w:rPr>
          <w:rStyle w:val="normaltextrun"/>
          <w:rFonts w:ascii="Calibri" w:eastAsiaTheme="majorEastAsia" w:hAnsi="Calibri" w:cs="Calibri"/>
          <w:sz w:val="22"/>
        </w:rPr>
      </w:pPr>
    </w:p>
    <w:p w14:paraId="02311B27" w14:textId="13D44548" w:rsidR="00FF7208" w:rsidRDefault="00D428BA" w:rsidP="00FF7208">
      <w:pPr>
        <w:pStyle w:val="Paragraphedeliste"/>
        <w:numPr>
          <w:ilvl w:val="0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>Création d’un projet</w:t>
      </w:r>
    </w:p>
    <w:p w14:paraId="4DB0248E" w14:textId="3E8F8C7A" w:rsidR="006670B3" w:rsidRDefault="006670B3" w:rsidP="006670B3">
      <w:pPr>
        <w:rPr>
          <w:rStyle w:val="normaltextrun"/>
          <w:rFonts w:ascii="Calibri" w:eastAsiaTheme="majorEastAsia" w:hAnsi="Calibri" w:cs="Calibri"/>
          <w:sz w:val="22"/>
        </w:rPr>
      </w:pPr>
    </w:p>
    <w:p w14:paraId="240D0069" w14:textId="2F8E7A06" w:rsidR="006670B3" w:rsidRPr="006670B3" w:rsidRDefault="006670B3" w:rsidP="006670B3">
      <w:pPr>
        <w:rPr>
          <w:rStyle w:val="normaltextrun"/>
          <w:rFonts w:ascii="Calibri" w:eastAsiaTheme="majorEastAsia" w:hAnsi="Calibri" w:cs="Calibri"/>
          <w:sz w:val="22"/>
        </w:rPr>
      </w:pPr>
      <w:r>
        <w:rPr>
          <w:rFonts w:ascii="Calibri" w:eastAsiaTheme="majorEastAsia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26002F" wp14:editId="115360C7">
                <wp:simplePos x="0" y="0"/>
                <wp:positionH relativeFrom="column">
                  <wp:posOffset>5454015</wp:posOffset>
                </wp:positionH>
                <wp:positionV relativeFrom="paragraph">
                  <wp:posOffset>380365</wp:posOffset>
                </wp:positionV>
                <wp:extent cx="733425" cy="352425"/>
                <wp:effectExtent l="0" t="0" r="28575" b="28575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524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ACD1FE" id="Rectangle : coins arrondis 14" o:spid="_x0000_s1026" style="position:absolute;margin-left:429.45pt;margin-top:29.95pt;width:57.7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" filled="f" strokecolor="red" strokeweight="2pt"/>
            </w:pict>
          </mc:Fallback>
        </mc:AlternateContent>
      </w:r>
      <w:r w:rsidRPr="006670B3">
        <w:rPr>
          <w:rStyle w:val="normaltextrun"/>
          <w:rFonts w:ascii="Calibri" w:eastAsiaTheme="majorEastAsia" w:hAnsi="Calibri" w:cs="Calibri"/>
          <w:sz w:val="22"/>
        </w:rPr>
        <w:drawing>
          <wp:inline distT="0" distB="0" distL="0" distR="0" wp14:anchorId="12FB25BF" wp14:editId="175DB704">
            <wp:extent cx="6371590" cy="760730"/>
            <wp:effectExtent l="19050" t="19050" r="10160" b="203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760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6228F" w14:textId="02662F84" w:rsidR="00D428BA" w:rsidRDefault="00D428BA" w:rsidP="00D428BA">
      <w:pPr>
        <w:pStyle w:val="Paragraphedeliste"/>
        <w:ind w:left="360"/>
        <w:rPr>
          <w:rStyle w:val="normaltextrun"/>
          <w:rFonts w:ascii="Calibri" w:eastAsiaTheme="majorEastAsia" w:hAnsi="Calibri" w:cs="Calibri"/>
          <w:sz w:val="22"/>
        </w:rPr>
      </w:pPr>
    </w:p>
    <w:p w14:paraId="25397F4C" w14:textId="77777777" w:rsidR="00FE43D9" w:rsidRDefault="00FE43D9" w:rsidP="00D428BA">
      <w:pPr>
        <w:pStyle w:val="Paragraphedeliste"/>
        <w:ind w:left="360"/>
        <w:rPr>
          <w:rStyle w:val="normaltextrun"/>
          <w:rFonts w:ascii="Calibri" w:eastAsiaTheme="majorEastAsia" w:hAnsi="Calibri" w:cs="Calibri"/>
          <w:sz w:val="22"/>
        </w:rPr>
      </w:pPr>
    </w:p>
    <w:p w14:paraId="7D0B6572" w14:textId="500952C6" w:rsidR="00D428BA" w:rsidRPr="00FF7208" w:rsidRDefault="00D428BA" w:rsidP="00FF7208">
      <w:pPr>
        <w:pStyle w:val="Paragraphedeliste"/>
        <w:numPr>
          <w:ilvl w:val="0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>Récupération du repository distant en local</w:t>
      </w:r>
    </w:p>
    <w:p w14:paraId="023B9956" w14:textId="5BAF238A" w:rsidR="00D428BA" w:rsidRDefault="00D428BA" w:rsidP="00D15D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0F98FDC5" w14:textId="0C3DEEF0" w:rsidR="00D15D87" w:rsidRDefault="00D15D87" w:rsidP="00D15D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Dans un premier temps, il faut s’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assur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er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que tous les collaborateurs du projet ont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initialisé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le dépôt distant en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local (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git clone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).</w:t>
      </w:r>
    </w:p>
    <w:p w14:paraId="6667B8FC" w14:textId="643590BD" w:rsidR="006670B3" w:rsidRDefault="006670B3" w:rsidP="00D15D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14D7474B" w14:textId="07EC0489" w:rsidR="006670B3" w:rsidRDefault="006670B3" w:rsidP="00D15D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Fonts w:ascii="Calibri" w:eastAsiaTheme="majorEastAsia" w:hAnsi="Calibri" w:cs="Calibri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65C20C" wp14:editId="4CE6AE8F">
                <wp:simplePos x="0" y="0"/>
                <wp:positionH relativeFrom="margin">
                  <wp:align>right</wp:align>
                </wp:positionH>
                <wp:positionV relativeFrom="paragraph">
                  <wp:posOffset>604520</wp:posOffset>
                </wp:positionV>
                <wp:extent cx="1895475" cy="619125"/>
                <wp:effectExtent l="0" t="0" r="28575" b="28575"/>
                <wp:wrapNone/>
                <wp:docPr id="17" name="Rectangle : coins arrondi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6191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12E8AE" id="Rectangle : coins arrondis 17" o:spid="_x0000_s1026" style="position:absolute;margin-left:98.05pt;margin-top:47.6pt;width:149.25pt;height:48.7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" filled="f" strokecolor="red" strokeweight="2pt">
                <w10:wrap anchorx="margin"/>
              </v:roundrect>
            </w:pict>
          </mc:Fallback>
        </mc:AlternateContent>
      </w:r>
      <w:r w:rsidRPr="006670B3">
        <w:rPr>
          <w:rStyle w:val="normaltextrun"/>
          <w:rFonts w:ascii="Calibri" w:eastAsiaTheme="majorEastAsia" w:hAnsi="Calibri" w:cs="Calibri"/>
          <w:sz w:val="22"/>
          <w:szCs w:val="22"/>
        </w:rPr>
        <w:drawing>
          <wp:inline distT="0" distB="0" distL="0" distR="0" wp14:anchorId="105084C3" wp14:editId="18BB9B75">
            <wp:extent cx="6371590" cy="1492885"/>
            <wp:effectExtent l="19050" t="19050" r="10160" b="1206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149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D8A80" w14:textId="29D53DC3" w:rsidR="00044D9C" w:rsidRDefault="00044D9C" w:rsidP="00D15D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74AF2054" w14:textId="77777777" w:rsidR="00FE43D9" w:rsidRDefault="00FE43D9" w:rsidP="00D15D8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335B88BD" w14:textId="546DD5FB" w:rsidR="00D428BA" w:rsidRPr="00FF7208" w:rsidRDefault="00044D9C" w:rsidP="00D428BA">
      <w:pPr>
        <w:pStyle w:val="Paragraphedeliste"/>
        <w:numPr>
          <w:ilvl w:val="0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>Exemples de branches</w:t>
      </w:r>
    </w:p>
    <w:p w14:paraId="7EB10870" w14:textId="48980CAD" w:rsidR="00D15D87" w:rsidRDefault="00044D9C" w:rsidP="00D15D8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</w:t>
      </w:r>
      <w:r w:rsidR="00D15D87">
        <w:rPr>
          <w:rStyle w:val="normaltextrun"/>
          <w:rFonts w:ascii="Calibri" w:eastAsiaTheme="majorEastAsia" w:hAnsi="Calibri" w:cs="Calibri"/>
          <w:sz w:val="22"/>
          <w:szCs w:val="22"/>
        </w:rPr>
        <w:t>es branches de référence sont</w:t>
      </w:r>
      <w:r w:rsidR="00D428BA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les suivantes :</w:t>
      </w:r>
    </w:p>
    <w:p w14:paraId="689DAD71" w14:textId="6A717B25" w:rsidR="00D15D87" w:rsidRDefault="00D15D87" w:rsidP="00D15D87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Master</w:t>
      </w:r>
      <w:r w:rsidR="00044D9C">
        <w:rPr>
          <w:rStyle w:val="eop"/>
          <w:rFonts w:ascii="Calibri" w:hAnsi="Calibri" w:cs="Calibri"/>
          <w:sz w:val="22"/>
          <w:szCs w:val="22"/>
        </w:rPr>
        <w:t> : contient le rendu final et fonctionnel du projet</w:t>
      </w:r>
    </w:p>
    <w:p w14:paraId="0413B287" w14:textId="5028B576" w:rsidR="00D15D87" w:rsidRDefault="00D15D87" w:rsidP="00D15D87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Develop</w:t>
      </w:r>
      <w:proofErr w:type="spellEnd"/>
      <w:r w:rsidR="00044D9C">
        <w:rPr>
          <w:rStyle w:val="eop"/>
          <w:rFonts w:ascii="Calibri" w:hAnsi="Calibri" w:cs="Calibri"/>
          <w:sz w:val="22"/>
          <w:szCs w:val="22"/>
        </w:rPr>
        <w:t xml:space="preserve"> : point de rassemblement de tous les merges des différentes </w:t>
      </w:r>
      <w:proofErr w:type="spellStart"/>
      <w:r w:rsidR="00044D9C">
        <w:rPr>
          <w:rStyle w:val="eop"/>
          <w:rFonts w:ascii="Calibri" w:hAnsi="Calibri" w:cs="Calibri"/>
          <w:sz w:val="22"/>
          <w:szCs w:val="22"/>
        </w:rPr>
        <w:t>features</w:t>
      </w:r>
      <w:proofErr w:type="spellEnd"/>
      <w:r w:rsidR="00044D9C">
        <w:rPr>
          <w:rStyle w:val="eop"/>
          <w:rFonts w:ascii="Calibri" w:hAnsi="Calibri" w:cs="Calibri"/>
          <w:sz w:val="22"/>
          <w:szCs w:val="22"/>
        </w:rPr>
        <w:t xml:space="preserve"> passés en </w:t>
      </w:r>
      <w:proofErr w:type="spellStart"/>
      <w:r w:rsidR="00044D9C">
        <w:rPr>
          <w:rStyle w:val="eop"/>
          <w:rFonts w:ascii="Calibri" w:hAnsi="Calibri" w:cs="Calibri"/>
          <w:sz w:val="22"/>
          <w:szCs w:val="22"/>
        </w:rPr>
        <w:t>review</w:t>
      </w:r>
      <w:proofErr w:type="spellEnd"/>
    </w:p>
    <w:p w14:paraId="65EFD09D" w14:textId="12C4D7B6" w:rsidR="00D15D87" w:rsidRPr="00044D9C" w:rsidRDefault="00D428BA" w:rsidP="00D15D87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Features</w:t>
      </w:r>
      <w:proofErr w:type="spellEnd"/>
      <w:r w:rsidR="00044D9C">
        <w:rPr>
          <w:rStyle w:val="normaltextrun"/>
          <w:rFonts w:ascii="Calibri" w:eastAsiaTheme="majorEastAsia" w:hAnsi="Calibri" w:cs="Calibri"/>
          <w:sz w:val="22"/>
          <w:szCs w:val="22"/>
        </w:rPr>
        <w:t> : branche de développement de</w:t>
      </w:r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 xml:space="preserve">s </w:t>
      </w:r>
      <w:proofErr w:type="spellStart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>features</w:t>
      </w:r>
      <w:proofErr w:type="spellEnd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 xml:space="preserve">. Ces branches sont push sur la branche </w:t>
      </w:r>
      <w:proofErr w:type="spellStart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>develop</w:t>
      </w:r>
      <w:proofErr w:type="spellEnd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après un code </w:t>
      </w:r>
      <w:proofErr w:type="spellStart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>review</w:t>
      </w:r>
      <w:proofErr w:type="spellEnd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de la team.</w:t>
      </w:r>
    </w:p>
    <w:p w14:paraId="28736E76" w14:textId="7D782315" w:rsidR="00FE43D9" w:rsidRDefault="00FE43D9" w:rsidP="00044D9C"/>
    <w:p w14:paraId="4567593D" w14:textId="0FB10CA8" w:rsidR="00044D9C" w:rsidRDefault="006932C9" w:rsidP="00044D9C">
      <w:pPr>
        <w:pStyle w:val="Paragraphedeliste"/>
        <w:numPr>
          <w:ilvl w:val="0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>Le Kanban du projet</w:t>
      </w:r>
    </w:p>
    <w:p w14:paraId="13DB184A" w14:textId="49971F13" w:rsid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Les projets permettent une disposition de différentes colonnes en mode Kanban. Dans nos projets nous utiliserons 4 colonnes :</w:t>
      </w:r>
    </w:p>
    <w:p w14:paraId="458FED93" w14:textId="17D88B81" w:rsidR="006932C9" w:rsidRDefault="006932C9" w:rsidP="006932C9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To Do</w:t>
      </w:r>
    </w:p>
    <w:p w14:paraId="696C8610" w14:textId="031FE624" w:rsidR="006932C9" w:rsidRDefault="006932C9" w:rsidP="006932C9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In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progress</w:t>
      </w:r>
      <w:proofErr w:type="spellEnd"/>
    </w:p>
    <w:p w14:paraId="79CC9F0F" w14:textId="3EF242CC" w:rsidR="006932C9" w:rsidRDefault="006932C9" w:rsidP="006932C9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Code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Review</w:t>
      </w:r>
      <w:proofErr w:type="spellEnd"/>
    </w:p>
    <w:p w14:paraId="6EF968B8" w14:textId="77D00681" w:rsidR="006932C9" w:rsidRDefault="006932C9" w:rsidP="006932C9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Done</w:t>
      </w:r>
      <w:proofErr w:type="spellEnd"/>
    </w:p>
    <w:p w14:paraId="029675CF" w14:textId="77777777" w:rsidR="00FE43D9" w:rsidRDefault="00FE43D9" w:rsidP="00FE43D9">
      <w:pPr>
        <w:pStyle w:val="paragraph"/>
        <w:spacing w:before="0" w:beforeAutospacing="0" w:after="0" w:afterAutospacing="0"/>
        <w:ind w:left="144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142F5A57" w14:textId="28D7DBF0" w:rsid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Ces 4 colonnes permettent d’avoir un suivi en temps réel du projet.</w:t>
      </w:r>
    </w:p>
    <w:p w14:paraId="344604BF" w14:textId="21ABBE97" w:rsidR="006670B3" w:rsidRDefault="006670B3" w:rsidP="006932C9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</w:pPr>
    </w:p>
    <w:p w14:paraId="54BB656B" w14:textId="653AC98D" w:rsidR="006670B3" w:rsidRDefault="006670B3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 w:rsidRPr="006670B3">
        <w:rPr>
          <w:rStyle w:val="normaltextrun"/>
          <w:rFonts w:ascii="Calibri" w:eastAsiaTheme="majorEastAsia" w:hAnsi="Calibri" w:cs="Calibri"/>
          <w:sz w:val="22"/>
          <w:szCs w:val="22"/>
        </w:rPr>
        <w:drawing>
          <wp:inline distT="0" distB="0" distL="0" distR="0" wp14:anchorId="1B530576" wp14:editId="282A6B82">
            <wp:extent cx="6371590" cy="3158490"/>
            <wp:effectExtent l="19050" t="19050" r="10160" b="2286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158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0512E6" w14:textId="04B3EB0E" w:rsid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</w:p>
    <w:p w14:paraId="6FE348EE" w14:textId="5EF1B2DE" w:rsidR="006932C9" w:rsidRDefault="006932C9" w:rsidP="006932C9">
      <w:pPr>
        <w:pStyle w:val="Paragraphedeliste"/>
        <w:numPr>
          <w:ilvl w:val="1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>To Do</w:t>
      </w:r>
    </w:p>
    <w:p w14:paraId="7967DEF6" w14:textId="5A872723" w:rsid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La colonne "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Todo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" est paramétré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 de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telle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sorte à récupérer les tickets de l'onglet "issues" et les transforme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r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en tache à faire.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0DF54189" w14:textId="77777777" w:rsidR="006932C9" w:rsidRP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13833746" w14:textId="0912B799" w:rsidR="006932C9" w:rsidRDefault="006932C9" w:rsidP="006932C9">
      <w:pPr>
        <w:pStyle w:val="Paragraphedeliste"/>
        <w:numPr>
          <w:ilvl w:val="1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>In Progress</w:t>
      </w:r>
    </w:p>
    <w:p w14:paraId="69CB4251" w14:textId="77777777" w:rsid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Chaque ticket est attribué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à un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(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ou plusieurs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)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développeur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(s)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, qui glissera 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ce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t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icket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 dans la colonne "In 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progress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" pour montrer qu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’il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travail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le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dessus.</w:t>
      </w:r>
    </w:p>
    <w:p w14:paraId="2E1A2EDE" w14:textId="14DFD3C1" w:rsidR="006932C9" w:rsidRPr="006932C9" w:rsidRDefault="006932C9" w:rsidP="006932C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 </w:t>
      </w:r>
      <w:r>
        <w:rPr>
          <w:rStyle w:val="eop"/>
          <w:rFonts w:ascii="Calibri" w:hAnsi="Calibri" w:cs="Calibri"/>
          <w:sz w:val="22"/>
          <w:szCs w:val="22"/>
        </w:rPr>
        <w:t> </w:t>
      </w:r>
    </w:p>
    <w:p w14:paraId="1DD33B2A" w14:textId="046C7250" w:rsidR="006932C9" w:rsidRDefault="006932C9" w:rsidP="006932C9">
      <w:pPr>
        <w:pStyle w:val="Paragraphedeliste"/>
        <w:numPr>
          <w:ilvl w:val="1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r>
        <w:rPr>
          <w:rStyle w:val="normaltextrun"/>
          <w:rFonts w:ascii="Calibri" w:eastAsiaTheme="majorEastAsia" w:hAnsi="Calibri" w:cs="Calibri"/>
          <w:sz w:val="22"/>
        </w:rPr>
        <w:t xml:space="preserve">Code </w:t>
      </w:r>
      <w:proofErr w:type="spellStart"/>
      <w:r>
        <w:rPr>
          <w:rStyle w:val="normaltextrun"/>
          <w:rFonts w:ascii="Calibri" w:eastAsiaTheme="majorEastAsia" w:hAnsi="Calibri" w:cs="Calibri"/>
          <w:sz w:val="22"/>
        </w:rPr>
        <w:t>review</w:t>
      </w:r>
      <w:proofErr w:type="spellEnd"/>
    </w:p>
    <w:p w14:paraId="3280A528" w14:textId="18FF4F3C" w:rsidR="006932C9" w:rsidRDefault="009A7037" w:rsidP="006932C9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>Après</w:t>
      </w:r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avoir 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>développé</w:t>
      </w:r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 xml:space="preserve"> la </w:t>
      </w:r>
      <w:proofErr w:type="spellStart"/>
      <w:r w:rsidR="006932C9">
        <w:rPr>
          <w:rStyle w:val="normaltextrun"/>
          <w:rFonts w:ascii="Calibri" w:eastAsiaTheme="majorEastAsia" w:hAnsi="Calibri" w:cs="Calibri"/>
          <w:sz w:val="22"/>
          <w:szCs w:val="22"/>
        </w:rPr>
        <w:t>feature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et rempli le ticket dans son ensemble, le développeur glisse le ticket dans "Code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Review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" et l’associe à un Pull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Request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afin d’en discuter avec les collègues du projet.</w:t>
      </w:r>
    </w:p>
    <w:p w14:paraId="4F6A0DA6" w14:textId="77777777" w:rsidR="006932C9" w:rsidRPr="006932C9" w:rsidRDefault="006932C9" w:rsidP="006932C9">
      <w:pPr>
        <w:rPr>
          <w:rStyle w:val="normaltextrun"/>
          <w:rFonts w:ascii="Calibri" w:eastAsiaTheme="majorEastAsia" w:hAnsi="Calibri" w:cs="Calibri"/>
          <w:sz w:val="22"/>
        </w:rPr>
      </w:pPr>
    </w:p>
    <w:p w14:paraId="6E79844C" w14:textId="0578B249" w:rsidR="006932C9" w:rsidRDefault="006670B3" w:rsidP="006932C9">
      <w:pPr>
        <w:pStyle w:val="Paragraphedeliste"/>
        <w:numPr>
          <w:ilvl w:val="1"/>
          <w:numId w:val="5"/>
        </w:numPr>
        <w:rPr>
          <w:rStyle w:val="normaltextrun"/>
          <w:rFonts w:ascii="Calibri" w:eastAsiaTheme="majorEastAsia" w:hAnsi="Calibri" w:cs="Calibri"/>
          <w:sz w:val="22"/>
        </w:rPr>
      </w:pPr>
      <w:proofErr w:type="spellStart"/>
      <w:r>
        <w:rPr>
          <w:rStyle w:val="normaltextrun"/>
          <w:rFonts w:ascii="Calibri" w:eastAsiaTheme="majorEastAsia" w:hAnsi="Calibri" w:cs="Calibri"/>
          <w:sz w:val="22"/>
        </w:rPr>
        <w:t>Done</w:t>
      </w:r>
      <w:proofErr w:type="spellEnd"/>
    </w:p>
    <w:p w14:paraId="37F1206D" w14:textId="20805F2D" w:rsidR="006670B3" w:rsidRDefault="006670B3" w:rsidP="006670B3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Une fois la code 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review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effectuée, le merge est fait avec la branche supérieure et le ticket est </w:t>
      </w:r>
      <w:r w:rsidR="00FE43D9">
        <w:rPr>
          <w:rStyle w:val="normaltextrun"/>
          <w:rFonts w:ascii="Calibri" w:eastAsiaTheme="majorEastAsia" w:hAnsi="Calibri" w:cs="Calibri"/>
          <w:sz w:val="22"/>
          <w:szCs w:val="22"/>
        </w:rPr>
        <w:t>fermé</w:t>
      </w:r>
      <w:r>
        <w:rPr>
          <w:rStyle w:val="normaltextrun"/>
          <w:rFonts w:ascii="Calibri" w:eastAsiaTheme="majorEastAsia" w:hAnsi="Calibri" w:cs="Calibri"/>
          <w:sz w:val="22"/>
          <w:szCs w:val="22"/>
        </w:rPr>
        <w:t xml:space="preserve"> puis glissé dans la colonne "</w:t>
      </w:r>
      <w:proofErr w:type="spellStart"/>
      <w:r>
        <w:rPr>
          <w:rStyle w:val="normaltextrun"/>
          <w:rFonts w:ascii="Calibri" w:eastAsiaTheme="majorEastAsia" w:hAnsi="Calibri" w:cs="Calibri"/>
          <w:sz w:val="22"/>
          <w:szCs w:val="22"/>
        </w:rPr>
        <w:t>Done</w:t>
      </w:r>
      <w:proofErr w:type="spellEnd"/>
      <w:r>
        <w:rPr>
          <w:rStyle w:val="normaltextrun"/>
          <w:rFonts w:ascii="Calibri" w:eastAsiaTheme="majorEastAsia" w:hAnsi="Calibri" w:cs="Calibri"/>
          <w:sz w:val="22"/>
          <w:szCs w:val="22"/>
        </w:rPr>
        <w:t>".</w:t>
      </w:r>
    </w:p>
    <w:p w14:paraId="025C5D6F" w14:textId="3ECD4291" w:rsidR="006670B3" w:rsidRPr="006670B3" w:rsidRDefault="006670B3" w:rsidP="006670B3">
      <w:pPr>
        <w:rPr>
          <w:rStyle w:val="normaltextrun"/>
          <w:rFonts w:ascii="Calibri" w:eastAsiaTheme="majorEastAsia" w:hAnsi="Calibri" w:cs="Calibri"/>
          <w:sz w:val="22"/>
        </w:rPr>
      </w:pPr>
    </w:p>
    <w:p w14:paraId="0B64D349" w14:textId="77777777" w:rsidR="00044D9C" w:rsidRDefault="00044D9C" w:rsidP="00044D9C"/>
    <w:p w14:paraId="097D8AE1" w14:textId="77777777" w:rsidR="00AB02A7" w:rsidRDefault="00AB02A7" w:rsidP="00D15D87"/>
    <w:p w14:paraId="30459383" w14:textId="77777777" w:rsidR="0087605E" w:rsidRPr="00D70D02" w:rsidRDefault="0087605E" w:rsidP="00AB02A7">
      <w:pPr>
        <w:spacing w:after="200"/>
      </w:pPr>
    </w:p>
    <w:sectPr w:rsidR="0087605E" w:rsidRPr="00D70D02" w:rsidSect="00AB02A7">
      <w:headerReference w:type="default" r:id="rId13"/>
      <w:footerReference w:type="default" r:id="rId14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089D84" w14:textId="77777777" w:rsidR="001C764A" w:rsidRDefault="001C764A">
      <w:r>
        <w:separator/>
      </w:r>
    </w:p>
    <w:p w14:paraId="498FA4A6" w14:textId="77777777" w:rsidR="001C764A" w:rsidRDefault="001C764A"/>
  </w:endnote>
  <w:endnote w:type="continuationSeparator" w:id="0">
    <w:p w14:paraId="3AA09A3A" w14:textId="77777777" w:rsidR="001C764A" w:rsidRDefault="001C764A">
      <w:r>
        <w:continuationSeparator/>
      </w:r>
    </w:p>
    <w:p w14:paraId="3E4978F0" w14:textId="77777777" w:rsidR="001C764A" w:rsidRDefault="001C76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0B32D4" w14:textId="77777777" w:rsidR="00DF027C" w:rsidRDefault="00DF027C">
        <w:pPr>
          <w:pStyle w:val="Pieddepage"/>
          <w:jc w:val="center"/>
        </w:pPr>
        <w:r>
          <w:rPr>
            <w:lang w:bidi="fr-FR"/>
          </w:rPr>
          <w:fldChar w:fldCharType="begin"/>
        </w:r>
        <w:r>
          <w:rPr>
            <w:lang w:bidi="fr-FR"/>
          </w:rPr>
          <w:instrText xml:space="preserve"> PAGE   \* MERGEFORMAT </w:instrText>
        </w:r>
        <w:r>
          <w:rPr>
            <w:lang w:bidi="fr-FR"/>
          </w:rPr>
          <w:fldChar w:fldCharType="separate"/>
        </w:r>
        <w:r w:rsidR="0091275B">
          <w:rPr>
            <w:noProof/>
            <w:lang w:bidi="fr-FR"/>
          </w:rPr>
          <w:t>2</w:t>
        </w:r>
        <w:r>
          <w:rPr>
            <w:noProof/>
            <w:lang w:bidi="fr-FR"/>
          </w:rPr>
          <w:fldChar w:fldCharType="end"/>
        </w:r>
      </w:p>
    </w:sdtContent>
  </w:sdt>
  <w:p w14:paraId="66A9B393" w14:textId="77777777" w:rsidR="00DF027C" w:rsidRDefault="00DF02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DDFB0A" w14:textId="77777777" w:rsidR="001C764A" w:rsidRDefault="001C764A">
      <w:r>
        <w:separator/>
      </w:r>
    </w:p>
    <w:p w14:paraId="58F484E0" w14:textId="77777777" w:rsidR="001C764A" w:rsidRDefault="001C764A"/>
  </w:footnote>
  <w:footnote w:type="continuationSeparator" w:id="0">
    <w:p w14:paraId="38A82E20" w14:textId="77777777" w:rsidR="001C764A" w:rsidRDefault="001C764A">
      <w:r>
        <w:continuationSeparator/>
      </w:r>
    </w:p>
    <w:p w14:paraId="26FE643C" w14:textId="77777777" w:rsidR="001C764A" w:rsidRDefault="001C76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A750C8C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5DE0F71D" w14:textId="77777777" w:rsidR="00D077E9" w:rsidRDefault="00D077E9">
          <w:pPr>
            <w:pStyle w:val="En-tte"/>
          </w:pPr>
        </w:p>
      </w:tc>
    </w:tr>
  </w:tbl>
  <w:p w14:paraId="176F17C0" w14:textId="77777777" w:rsidR="00D077E9" w:rsidRDefault="00D077E9" w:rsidP="00D077E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C910B6"/>
    <w:multiLevelType w:val="hybridMultilevel"/>
    <w:tmpl w:val="B5EC9F4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EB3BBD"/>
    <w:multiLevelType w:val="multilevel"/>
    <w:tmpl w:val="EA44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92584"/>
    <w:multiLevelType w:val="multilevel"/>
    <w:tmpl w:val="D6146E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2E22818"/>
    <w:multiLevelType w:val="multilevel"/>
    <w:tmpl w:val="900E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3856FC"/>
    <w:multiLevelType w:val="multilevel"/>
    <w:tmpl w:val="719E1A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103614"/>
    <w:multiLevelType w:val="hybridMultilevel"/>
    <w:tmpl w:val="D5FCDB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A4014CB"/>
    <w:multiLevelType w:val="multilevel"/>
    <w:tmpl w:val="E612C6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480580A"/>
    <w:multiLevelType w:val="multilevel"/>
    <w:tmpl w:val="612E8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759"/>
    <w:rsid w:val="0002482E"/>
    <w:rsid w:val="00044D9C"/>
    <w:rsid w:val="00050324"/>
    <w:rsid w:val="000A0150"/>
    <w:rsid w:val="000E63C9"/>
    <w:rsid w:val="00130E9D"/>
    <w:rsid w:val="00150A6D"/>
    <w:rsid w:val="00185B35"/>
    <w:rsid w:val="001C764A"/>
    <w:rsid w:val="001F2BC8"/>
    <w:rsid w:val="001F5F6B"/>
    <w:rsid w:val="00243EBC"/>
    <w:rsid w:val="00246A35"/>
    <w:rsid w:val="00270C80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5037F0"/>
    <w:rsid w:val="00516A86"/>
    <w:rsid w:val="005275F6"/>
    <w:rsid w:val="00532541"/>
    <w:rsid w:val="00572102"/>
    <w:rsid w:val="005F1BB0"/>
    <w:rsid w:val="0063665A"/>
    <w:rsid w:val="00656C4D"/>
    <w:rsid w:val="006670B3"/>
    <w:rsid w:val="00676759"/>
    <w:rsid w:val="006932C9"/>
    <w:rsid w:val="006E5716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7605E"/>
    <w:rsid w:val="008B1FEE"/>
    <w:rsid w:val="00903C32"/>
    <w:rsid w:val="0091275B"/>
    <w:rsid w:val="00916B16"/>
    <w:rsid w:val="009173B9"/>
    <w:rsid w:val="0093335D"/>
    <w:rsid w:val="0093613E"/>
    <w:rsid w:val="00943026"/>
    <w:rsid w:val="00966B81"/>
    <w:rsid w:val="009913C8"/>
    <w:rsid w:val="009A7037"/>
    <w:rsid w:val="009C7720"/>
    <w:rsid w:val="00A026FF"/>
    <w:rsid w:val="00A23AFA"/>
    <w:rsid w:val="00A31B3E"/>
    <w:rsid w:val="00A532F3"/>
    <w:rsid w:val="00A61747"/>
    <w:rsid w:val="00A8489E"/>
    <w:rsid w:val="00AB02A7"/>
    <w:rsid w:val="00AC29F3"/>
    <w:rsid w:val="00B231E5"/>
    <w:rsid w:val="00C02B87"/>
    <w:rsid w:val="00C4086D"/>
    <w:rsid w:val="00CA1896"/>
    <w:rsid w:val="00CB5B28"/>
    <w:rsid w:val="00CF5371"/>
    <w:rsid w:val="00D0323A"/>
    <w:rsid w:val="00D0559F"/>
    <w:rsid w:val="00D077E9"/>
    <w:rsid w:val="00D15D87"/>
    <w:rsid w:val="00D428BA"/>
    <w:rsid w:val="00D42CB7"/>
    <w:rsid w:val="00D5413D"/>
    <w:rsid w:val="00D570A9"/>
    <w:rsid w:val="00D70D02"/>
    <w:rsid w:val="00D770C7"/>
    <w:rsid w:val="00D86945"/>
    <w:rsid w:val="00D90290"/>
    <w:rsid w:val="00DD152F"/>
    <w:rsid w:val="00DE213F"/>
    <w:rsid w:val="00DF027C"/>
    <w:rsid w:val="00E00A32"/>
    <w:rsid w:val="00E16849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B26E1"/>
    <w:rsid w:val="00FD583F"/>
    <w:rsid w:val="00FD7488"/>
    <w:rsid w:val="00FE43D9"/>
    <w:rsid w:val="00FF16B4"/>
    <w:rsid w:val="00FF720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CE5296"/>
  <w15:docId w15:val="{D77733FE-653D-4DCE-A959-C3F5BF46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itre1">
    <w:name w:val="heading 1"/>
    <w:basedOn w:val="Normal"/>
    <w:link w:val="Titre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itre2">
    <w:name w:val="heading 2"/>
    <w:basedOn w:val="Normal"/>
    <w:next w:val="Normal"/>
    <w:link w:val="Titre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styleId="Titre">
    <w:name w:val="Title"/>
    <w:basedOn w:val="Normal"/>
    <w:link w:val="Titre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reCar">
    <w:name w:val="Titre Car"/>
    <w:basedOn w:val="Policepardfaut"/>
    <w:link w:val="Titr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ous-titre">
    <w:name w:val="Subtitle"/>
    <w:basedOn w:val="Normal"/>
    <w:link w:val="Sous-titre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ous-titreCar">
    <w:name w:val="Sous-titre Car"/>
    <w:basedOn w:val="Policepardfaut"/>
    <w:link w:val="Sous-titr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itre1Car">
    <w:name w:val="Titre 1 Car"/>
    <w:basedOn w:val="Policepardfaut"/>
    <w:link w:val="Titre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-tte">
    <w:name w:val="header"/>
    <w:basedOn w:val="Normal"/>
    <w:link w:val="En-tteCar"/>
    <w:uiPriority w:val="8"/>
    <w:unhideWhenUsed/>
    <w:rsid w:val="005037F0"/>
  </w:style>
  <w:style w:type="character" w:customStyle="1" w:styleId="En-tteCar">
    <w:name w:val="En-tête Car"/>
    <w:basedOn w:val="Policepardfaut"/>
    <w:link w:val="En-tte"/>
    <w:uiPriority w:val="8"/>
    <w:rsid w:val="0093335D"/>
  </w:style>
  <w:style w:type="paragraph" w:styleId="Pieddepage">
    <w:name w:val="footer"/>
    <w:basedOn w:val="Normal"/>
    <w:link w:val="PieddepageCar"/>
    <w:uiPriority w:val="99"/>
    <w:unhideWhenUsed/>
    <w:rsid w:val="005037F0"/>
  </w:style>
  <w:style w:type="character" w:customStyle="1" w:styleId="PieddepageCar">
    <w:name w:val="Pied de page Car"/>
    <w:basedOn w:val="Policepardfaut"/>
    <w:link w:val="Pieddepage"/>
    <w:uiPriority w:val="99"/>
    <w:rsid w:val="005037F0"/>
    <w:rPr>
      <w:sz w:val="24"/>
      <w:szCs w:val="24"/>
    </w:rPr>
  </w:style>
  <w:style w:type="paragraph" w:customStyle="1" w:styleId="Nom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itre2Car">
    <w:name w:val="Titre 2 Car"/>
    <w:basedOn w:val="Policepardfaut"/>
    <w:link w:val="Titre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Grilledutableau">
    <w:name w:val="Table Grid"/>
    <w:basedOn w:val="Tableau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unhideWhenUsed/>
    <w:rsid w:val="00D86945"/>
    <w:rPr>
      <w:color w:val="808080"/>
    </w:rPr>
  </w:style>
  <w:style w:type="paragraph" w:customStyle="1" w:styleId="Contenu">
    <w:name w:val="Contenu"/>
    <w:basedOn w:val="Normal"/>
    <w:link w:val="Caractredecontenu"/>
    <w:qFormat/>
    <w:rsid w:val="00DF027C"/>
    <w:rPr>
      <w:b w:val="0"/>
    </w:rPr>
  </w:style>
  <w:style w:type="paragraph" w:customStyle="1" w:styleId="Textedemiseenvidence">
    <w:name w:val="Texte de mise en évidence"/>
    <w:basedOn w:val="Normal"/>
    <w:link w:val="Caractredetextedemiseenvidence"/>
    <w:qFormat/>
    <w:rsid w:val="00DF027C"/>
  </w:style>
  <w:style w:type="character" w:customStyle="1" w:styleId="Caractredecontenu">
    <w:name w:val="Caractère de contenu"/>
    <w:basedOn w:val="Policepardfau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actredetextedemiseenvidence">
    <w:name w:val="Caractère de texte de mise en évidence"/>
    <w:basedOn w:val="Policepardfau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w:type="paragraph" w:customStyle="1" w:styleId="paragraph">
    <w:name w:val="paragraph"/>
    <w:basedOn w:val="Normal"/>
    <w:rsid w:val="00D15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eastAsia="fr-FR"/>
    </w:rPr>
  </w:style>
  <w:style w:type="character" w:customStyle="1" w:styleId="normaltextrun">
    <w:name w:val="normaltextrun"/>
    <w:basedOn w:val="Policepardfaut"/>
    <w:rsid w:val="00D15D87"/>
  </w:style>
  <w:style w:type="character" w:customStyle="1" w:styleId="eop">
    <w:name w:val="eop"/>
    <w:basedOn w:val="Policepardfaut"/>
    <w:rsid w:val="00D15D87"/>
  </w:style>
  <w:style w:type="paragraph" w:styleId="Paragraphedeliste">
    <w:name w:val="List Paragraph"/>
    <w:basedOn w:val="Normal"/>
    <w:uiPriority w:val="34"/>
    <w:unhideWhenUsed/>
    <w:qFormat/>
    <w:rsid w:val="00FF7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yweez\AppData\Local\Microsoft\Office\16.0\DTS\fr-FR%7b2BBA2354-4443-4CAC-9DF1-777BBB654300%7d\%7bE13E3120-ADA5-4565-B581-B9ABF8327921%7dtf1639285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F1A3388C120544BC82A26C28623D212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91CE17-D13B-4433-B167-F7CB800393FA}"/>
      </w:docPartPr>
      <w:docPartBody>
        <w:p w:rsidR="00000000" w:rsidRDefault="00012870">
          <w:pPr>
            <w:pStyle w:val="F1A3388C120544BC82A26C28623D212D"/>
          </w:pPr>
          <w:r w:rsidRPr="00D86945">
            <w:rPr>
              <w:rStyle w:val="Sous-titreCar"/>
              <w:b/>
              <w:lang w:bidi="fr-FR"/>
            </w:rPr>
            <w:fldChar w:fldCharType="begin"/>
          </w:r>
          <w:r w:rsidRPr="00D86945">
            <w:rPr>
              <w:rStyle w:val="Sous-titreCar"/>
              <w:lang w:bidi="fr-FR"/>
            </w:rPr>
            <w:instrText xml:space="preserve"> DATE  \@ "MMMM d"  \* MERGEFORMAT </w:instrText>
          </w:r>
          <w:r w:rsidRPr="00D86945">
            <w:rPr>
              <w:rStyle w:val="Sous-titreCar"/>
              <w:b/>
              <w:lang w:bidi="fr-FR"/>
            </w:rPr>
            <w:fldChar w:fldCharType="separate"/>
          </w:r>
          <w:r>
            <w:rPr>
              <w:rStyle w:val="Sous-titreCar"/>
              <w:lang w:bidi="fr-FR"/>
            </w:rPr>
            <w:t>juin 23</w:t>
          </w:r>
          <w:r w:rsidRPr="00D86945">
            <w:rPr>
              <w:rStyle w:val="Sous-titreCar"/>
              <w:b/>
              <w:lang w:bidi="fr-FR"/>
            </w:rPr>
            <w:fldChar w:fldCharType="end"/>
          </w:r>
        </w:p>
      </w:docPartBody>
    </w:docPart>
    <w:docPart>
      <w:docPartPr>
        <w:name w:val="58D7E68782D0417CBE80C17023FE854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044F27-00A2-48C7-BFFC-28B142DE3589}"/>
      </w:docPartPr>
      <w:docPartBody>
        <w:p w:rsidR="00000000" w:rsidRDefault="00012870">
          <w:pPr>
            <w:pStyle w:val="58D7E68782D0417CBE80C17023FE854B"/>
          </w:pPr>
          <w:r>
            <w:rPr>
              <w:lang w:bidi="fr-FR"/>
            </w:rPr>
            <w:t>NOM DE LA SOCIÉTÉ</w:t>
          </w:r>
        </w:p>
      </w:docPartBody>
    </w:docPart>
    <w:docPart>
      <w:docPartPr>
        <w:name w:val="28C26EB7604047518836121CC10FE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BC52F7-0202-4037-A5F7-2BE07DD859E8}"/>
      </w:docPartPr>
      <w:docPartBody>
        <w:p w:rsidR="00000000" w:rsidRDefault="00012870">
          <w:pPr>
            <w:pStyle w:val="28C26EB7604047518836121CC10FEF5D"/>
          </w:pPr>
          <w:r>
            <w:rPr>
              <w:lang w:bidi="fr-FR"/>
            </w:rPr>
            <w:t>Votre nom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70"/>
    <w:rsid w:val="0001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link w:val="Sous-titre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eastAsia="en-US"/>
    </w:rPr>
  </w:style>
  <w:style w:type="character" w:customStyle="1" w:styleId="Sous-titreCar">
    <w:name w:val="Sous-titre Car"/>
    <w:basedOn w:val="Policepardfaut"/>
    <w:link w:val="Sous-titre"/>
    <w:uiPriority w:val="2"/>
    <w:rPr>
      <w:caps/>
      <w:color w:val="44546A" w:themeColor="text2"/>
      <w:spacing w:val="20"/>
      <w:sz w:val="32"/>
      <w:lang w:eastAsia="en-US"/>
    </w:rPr>
  </w:style>
  <w:style w:type="paragraph" w:customStyle="1" w:styleId="F1A3388C120544BC82A26C28623D212D">
    <w:name w:val="F1A3388C120544BC82A26C28623D212D"/>
  </w:style>
  <w:style w:type="paragraph" w:customStyle="1" w:styleId="58D7E68782D0417CBE80C17023FE854B">
    <w:name w:val="58D7E68782D0417CBE80C17023FE854B"/>
  </w:style>
  <w:style w:type="paragraph" w:customStyle="1" w:styleId="28C26EB7604047518836121CC10FEF5D">
    <w:name w:val="28C26EB7604047518836121CC10FEF5D"/>
  </w:style>
  <w:style w:type="paragraph" w:customStyle="1" w:styleId="440CE208BA1345E1A0DB15A96FE37922">
    <w:name w:val="440CE208BA1345E1A0DB15A96FE37922"/>
  </w:style>
  <w:style w:type="paragraph" w:customStyle="1" w:styleId="BB2CA5FF34CF4191992F77F834C4AF20">
    <w:name w:val="BB2CA5FF34CF4191992F77F834C4AF20"/>
  </w:style>
  <w:style w:type="paragraph" w:customStyle="1" w:styleId="1BA38BF9C5394CB198C99F609786B95F">
    <w:name w:val="1BA38BF9C5394CB198C99F609786B95F"/>
  </w:style>
  <w:style w:type="paragraph" w:customStyle="1" w:styleId="528B9267EBC94CAF99A49CEAFF21966E">
    <w:name w:val="528B9267EBC94CAF99A49CEAFF21966E"/>
  </w:style>
  <w:style w:type="paragraph" w:customStyle="1" w:styleId="DB29ACC4EA5944AB812868E0CC5DF652">
    <w:name w:val="DB29ACC4EA5944AB812868E0CC5DF65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Jonathan JEANNIARD
Contributeurs : Aurélien BOUDIER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{E13E3120-ADA5-4565-B581-B9ABF8327921}tf16392850.dotx</Template>
  <TotalTime>260</TotalTime>
  <Pages>3</Pages>
  <Words>261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Kyweez</dc:creator>
  <cp:keywords/>
  <cp:lastModifiedBy>Aurélien Boudier</cp:lastModifiedBy>
  <cp:revision>2</cp:revision>
  <cp:lastPrinted>2020-06-23T21:39:00Z</cp:lastPrinted>
  <dcterms:created xsi:type="dcterms:W3CDTF">2020-06-23T10:19:00Z</dcterms:created>
  <dcterms:modified xsi:type="dcterms:W3CDTF">2020-06-23T21:50:00Z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